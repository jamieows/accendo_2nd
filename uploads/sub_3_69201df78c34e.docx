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3" w:type="dxa"/>
        <w:tblLook w:val="04A0" w:firstRow="1" w:lastRow="0" w:firstColumn="1" w:lastColumn="0" w:noHBand="0" w:noVBand="1"/>
      </w:tblPr>
      <w:tblGrid>
        <w:gridCol w:w="3003"/>
        <w:gridCol w:w="11430"/>
      </w:tblGrid>
      <w:tr w:rsidR="001917C9" w:rsidRPr="00412382" w14:paraId="411D2A4E" w14:textId="77777777">
        <w:trPr>
          <w:trHeight w:val="430"/>
        </w:trPr>
        <w:tc>
          <w:tcPr>
            <w:tcW w:w="14433" w:type="dxa"/>
            <w:gridSpan w:val="2"/>
            <w:shd w:val="clear" w:color="auto" w:fill="FABF8F" w:themeFill="accent6" w:themeFillTint="99"/>
          </w:tcPr>
          <w:p w14:paraId="2262BDEE" w14:textId="77777777" w:rsidR="001917C9" w:rsidRPr="00412382" w:rsidRDefault="00000000" w:rsidP="00412382">
            <w:r w:rsidRPr="00412382">
              <w:t>WEEKLY ACCOMPLISHMENT REPORT FORM</w:t>
            </w:r>
          </w:p>
        </w:tc>
      </w:tr>
      <w:tr w:rsidR="001917C9" w:rsidRPr="00412382" w14:paraId="55ADBDFE" w14:textId="77777777">
        <w:trPr>
          <w:trHeight w:val="397"/>
        </w:trPr>
        <w:tc>
          <w:tcPr>
            <w:tcW w:w="3003" w:type="dxa"/>
            <w:shd w:val="clear" w:color="auto" w:fill="FABF8F" w:themeFill="accent6" w:themeFillTint="99"/>
          </w:tcPr>
          <w:p w14:paraId="16ECB9D2" w14:textId="77777777" w:rsidR="001917C9" w:rsidRPr="00412382" w:rsidRDefault="00000000" w:rsidP="00412382">
            <w:r w:rsidRPr="00412382">
              <w:t>Group Name</w:t>
            </w:r>
          </w:p>
        </w:tc>
        <w:tc>
          <w:tcPr>
            <w:tcW w:w="11430" w:type="dxa"/>
          </w:tcPr>
          <w:p w14:paraId="12A16BB5" w14:textId="77777777" w:rsidR="001917C9" w:rsidRPr="00412382" w:rsidRDefault="00000000" w:rsidP="00412382">
            <w:r w:rsidRPr="00412382">
              <w:t>GROUP 9</w:t>
            </w:r>
          </w:p>
        </w:tc>
      </w:tr>
      <w:tr w:rsidR="001917C9" w:rsidRPr="00412382" w14:paraId="663DFE96" w14:textId="77777777">
        <w:trPr>
          <w:trHeight w:val="397"/>
        </w:trPr>
        <w:tc>
          <w:tcPr>
            <w:tcW w:w="3003" w:type="dxa"/>
            <w:shd w:val="clear" w:color="auto" w:fill="FABF8F" w:themeFill="accent6" w:themeFillTint="99"/>
          </w:tcPr>
          <w:p w14:paraId="055E9ECE" w14:textId="77777777" w:rsidR="001917C9" w:rsidRPr="00412382" w:rsidRDefault="00000000" w:rsidP="00412382">
            <w:r w:rsidRPr="00412382">
              <w:t>Semester Covered</w:t>
            </w:r>
          </w:p>
        </w:tc>
        <w:tc>
          <w:tcPr>
            <w:tcW w:w="11430" w:type="dxa"/>
          </w:tcPr>
          <w:p w14:paraId="19FEFD09" w14:textId="77777777" w:rsidR="001917C9" w:rsidRPr="00412382" w:rsidRDefault="00000000" w:rsidP="00412382">
            <w:r w:rsidRPr="00412382">
              <w:t>Second Semester A.Y. 2025-2026</w:t>
            </w:r>
          </w:p>
        </w:tc>
      </w:tr>
      <w:tr w:rsidR="001917C9" w:rsidRPr="00412382" w14:paraId="42FA3855" w14:textId="77777777">
        <w:trPr>
          <w:trHeight w:val="397"/>
        </w:trPr>
        <w:tc>
          <w:tcPr>
            <w:tcW w:w="3003" w:type="dxa"/>
            <w:shd w:val="clear" w:color="auto" w:fill="FABF8F" w:themeFill="accent6" w:themeFillTint="99"/>
          </w:tcPr>
          <w:p w14:paraId="735CA2CC" w14:textId="77777777" w:rsidR="001917C9" w:rsidRPr="00412382" w:rsidRDefault="00000000" w:rsidP="00412382">
            <w:r w:rsidRPr="00412382">
              <w:t>Year and Section</w:t>
            </w:r>
          </w:p>
        </w:tc>
        <w:tc>
          <w:tcPr>
            <w:tcW w:w="11430" w:type="dxa"/>
          </w:tcPr>
          <w:p w14:paraId="43DE51F0" w14:textId="77777777" w:rsidR="001917C9" w:rsidRPr="00412382" w:rsidRDefault="00000000" w:rsidP="00412382">
            <w:r w:rsidRPr="00412382">
              <w:t>BSIT 3D</w:t>
            </w:r>
          </w:p>
        </w:tc>
      </w:tr>
    </w:tbl>
    <w:p w14:paraId="144FEE0C" w14:textId="77777777" w:rsidR="001917C9" w:rsidRPr="00412382" w:rsidRDefault="001917C9" w:rsidP="00412382"/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1413"/>
        <w:gridCol w:w="3827"/>
        <w:gridCol w:w="3402"/>
        <w:gridCol w:w="3260"/>
        <w:gridCol w:w="2552"/>
      </w:tblGrid>
      <w:tr w:rsidR="001917C9" w:rsidRPr="00412382" w14:paraId="6B79D690" w14:textId="77777777">
        <w:tc>
          <w:tcPr>
            <w:tcW w:w="1413" w:type="dxa"/>
            <w:shd w:val="clear" w:color="auto" w:fill="FABF8F" w:themeFill="accent6" w:themeFillTint="99"/>
            <w:vAlign w:val="center"/>
          </w:tcPr>
          <w:p w14:paraId="596BFBAE" w14:textId="77777777" w:rsidR="001917C9" w:rsidRPr="00412382" w:rsidRDefault="00000000" w:rsidP="00412382">
            <w:r w:rsidRPr="00412382">
              <w:t>Date</w:t>
            </w:r>
          </w:p>
        </w:tc>
        <w:tc>
          <w:tcPr>
            <w:tcW w:w="3827" w:type="dxa"/>
            <w:shd w:val="clear" w:color="auto" w:fill="FABF8F" w:themeFill="accent6" w:themeFillTint="99"/>
            <w:vAlign w:val="center"/>
          </w:tcPr>
          <w:p w14:paraId="1EA31A54" w14:textId="77777777" w:rsidR="001917C9" w:rsidRPr="00412382" w:rsidRDefault="00000000" w:rsidP="00412382">
            <w:r w:rsidRPr="00412382">
              <w:t>Topic(s) Covered</w:t>
            </w:r>
          </w:p>
        </w:tc>
        <w:tc>
          <w:tcPr>
            <w:tcW w:w="3402" w:type="dxa"/>
            <w:shd w:val="clear" w:color="auto" w:fill="FABF8F" w:themeFill="accent6" w:themeFillTint="99"/>
          </w:tcPr>
          <w:p w14:paraId="7235D35E" w14:textId="77777777" w:rsidR="001917C9" w:rsidRPr="00412382" w:rsidRDefault="00000000" w:rsidP="00412382">
            <w:r w:rsidRPr="00412382">
              <w:t xml:space="preserve">Actions Items </w:t>
            </w:r>
          </w:p>
        </w:tc>
        <w:tc>
          <w:tcPr>
            <w:tcW w:w="3260" w:type="dxa"/>
            <w:shd w:val="clear" w:color="auto" w:fill="FABF8F" w:themeFill="accent6" w:themeFillTint="99"/>
          </w:tcPr>
          <w:p w14:paraId="15FAA899" w14:textId="77777777" w:rsidR="001917C9" w:rsidRPr="00412382" w:rsidRDefault="00000000" w:rsidP="00412382">
            <w:r w:rsidRPr="00412382">
              <w:t>Consultation Notes</w:t>
            </w:r>
          </w:p>
        </w:tc>
        <w:tc>
          <w:tcPr>
            <w:tcW w:w="2552" w:type="dxa"/>
            <w:shd w:val="clear" w:color="auto" w:fill="FABF8F" w:themeFill="accent6" w:themeFillTint="99"/>
          </w:tcPr>
          <w:p w14:paraId="4C22BB57" w14:textId="77777777" w:rsidR="001917C9" w:rsidRPr="00412382" w:rsidRDefault="00000000" w:rsidP="00412382">
            <w:r w:rsidRPr="00412382">
              <w:t>Professor Signature</w:t>
            </w:r>
          </w:p>
        </w:tc>
      </w:tr>
      <w:tr w:rsidR="001917C9" w:rsidRPr="00412382" w14:paraId="4B055564" w14:textId="77777777">
        <w:tc>
          <w:tcPr>
            <w:tcW w:w="1413" w:type="dxa"/>
          </w:tcPr>
          <w:p w14:paraId="3C2949F9" w14:textId="77777777" w:rsidR="001917C9" w:rsidRPr="00412382" w:rsidRDefault="001917C9" w:rsidP="00412382"/>
        </w:tc>
        <w:tc>
          <w:tcPr>
            <w:tcW w:w="3827" w:type="dxa"/>
          </w:tcPr>
          <w:p w14:paraId="1707B272" w14:textId="77777777" w:rsidR="001917C9" w:rsidRPr="00412382" w:rsidRDefault="00000000" w:rsidP="00412382">
            <w:r w:rsidRPr="00412382">
              <w:t>– Identification of user needs – Research on accessibility requirements for visually impaired learners – Review of existing LMS accessibility features</w:t>
            </w:r>
          </w:p>
        </w:tc>
        <w:tc>
          <w:tcPr>
            <w:tcW w:w="3402" w:type="dxa"/>
          </w:tcPr>
          <w:p w14:paraId="1D5582DA" w14:textId="77777777" w:rsidR="001917C9" w:rsidRPr="00412382" w:rsidRDefault="00000000" w:rsidP="00412382">
            <w:r w:rsidRPr="00412382">
              <w:t>– Conducted interviews with target users and reviewed accessibility guidelines – Listed core features (text-to-speech, voice navigation, simplified UI, large fonts) – Determined required NLP functions for navigation</w:t>
            </w:r>
          </w:p>
        </w:tc>
        <w:tc>
          <w:tcPr>
            <w:tcW w:w="3260" w:type="dxa"/>
          </w:tcPr>
          <w:p w14:paraId="7489AAF3" w14:textId="77777777" w:rsidR="001917C9" w:rsidRPr="00412382" w:rsidRDefault="001917C9" w:rsidP="00412382"/>
        </w:tc>
        <w:tc>
          <w:tcPr>
            <w:tcW w:w="2552" w:type="dxa"/>
          </w:tcPr>
          <w:p w14:paraId="60703099" w14:textId="77777777" w:rsidR="001917C9" w:rsidRPr="00412382" w:rsidRDefault="001917C9" w:rsidP="00412382"/>
        </w:tc>
      </w:tr>
      <w:tr w:rsidR="001917C9" w:rsidRPr="00412382" w14:paraId="67E56F93" w14:textId="77777777">
        <w:tc>
          <w:tcPr>
            <w:tcW w:w="1413" w:type="dxa"/>
          </w:tcPr>
          <w:p w14:paraId="26A9C82E" w14:textId="77777777" w:rsidR="001917C9" w:rsidRPr="00412382" w:rsidRDefault="001917C9" w:rsidP="00412382"/>
        </w:tc>
        <w:tc>
          <w:tcPr>
            <w:tcW w:w="3827" w:type="dxa"/>
          </w:tcPr>
          <w:p w14:paraId="5A7140EF" w14:textId="77777777" w:rsidR="001917C9" w:rsidRPr="00412382" w:rsidRDefault="00000000" w:rsidP="00412382">
            <w:r w:rsidRPr="00412382">
              <w:t xml:space="preserve"> – System architecture design – Project setup in VS Code – Role-based structure for 3 user accounts</w:t>
            </w:r>
          </w:p>
        </w:tc>
        <w:tc>
          <w:tcPr>
            <w:tcW w:w="3402" w:type="dxa"/>
          </w:tcPr>
          <w:p w14:paraId="45D501D1" w14:textId="77777777" w:rsidR="001917C9" w:rsidRPr="00412382" w:rsidRDefault="00000000" w:rsidP="00412382">
            <w:r w:rsidRPr="00412382">
              <w:t xml:space="preserve">Action Items: – Created project folder structure (frontend, backend, NLP module) – Defined user roles: Student, Teacher, Admin – Divided workload among 3 group members – Prepared initial wireframes for each account </w:t>
            </w:r>
          </w:p>
        </w:tc>
        <w:tc>
          <w:tcPr>
            <w:tcW w:w="3260" w:type="dxa"/>
          </w:tcPr>
          <w:p w14:paraId="17B38579" w14:textId="77777777" w:rsidR="001917C9" w:rsidRPr="00412382" w:rsidRDefault="001917C9" w:rsidP="00412382"/>
        </w:tc>
        <w:tc>
          <w:tcPr>
            <w:tcW w:w="2552" w:type="dxa"/>
          </w:tcPr>
          <w:p w14:paraId="5D141E90" w14:textId="77777777" w:rsidR="001917C9" w:rsidRPr="00412382" w:rsidRDefault="001917C9" w:rsidP="00412382"/>
        </w:tc>
      </w:tr>
      <w:tr w:rsidR="001917C9" w:rsidRPr="00412382" w14:paraId="46155C50" w14:textId="77777777">
        <w:tc>
          <w:tcPr>
            <w:tcW w:w="1413" w:type="dxa"/>
          </w:tcPr>
          <w:p w14:paraId="67F63E81" w14:textId="77777777" w:rsidR="001917C9" w:rsidRPr="00412382" w:rsidRDefault="001917C9" w:rsidP="00412382"/>
        </w:tc>
        <w:tc>
          <w:tcPr>
            <w:tcW w:w="3827" w:type="dxa"/>
          </w:tcPr>
          <w:p w14:paraId="6CC8CE7A" w14:textId="77777777" w:rsidR="001917C9" w:rsidRPr="00412382" w:rsidRDefault="00000000" w:rsidP="00412382">
            <w:r w:rsidRPr="00412382">
              <w:t xml:space="preserve">– User interface creation – Backend API setup – Database structure for courses, users, and activities </w:t>
            </w:r>
          </w:p>
        </w:tc>
        <w:tc>
          <w:tcPr>
            <w:tcW w:w="3402" w:type="dxa"/>
          </w:tcPr>
          <w:p w14:paraId="6EA60292" w14:textId="77777777" w:rsidR="001917C9" w:rsidRPr="00412382" w:rsidRDefault="00000000" w:rsidP="00412382">
            <w:r w:rsidRPr="00412382">
              <w:t xml:space="preserve">– Started coding login and dashboard pages – Implemented basic database models (students, modules, content) – Began </w:t>
            </w:r>
            <w:r w:rsidRPr="00412382">
              <w:lastRenderedPageBreak/>
              <w:t>integrating speech-to-text and text-to-speech functions – Conducted early functionality testing</w:t>
            </w:r>
          </w:p>
        </w:tc>
        <w:tc>
          <w:tcPr>
            <w:tcW w:w="3260" w:type="dxa"/>
          </w:tcPr>
          <w:p w14:paraId="71BD9CBD" w14:textId="77777777" w:rsidR="001917C9" w:rsidRPr="00412382" w:rsidRDefault="001917C9" w:rsidP="00412382"/>
        </w:tc>
        <w:tc>
          <w:tcPr>
            <w:tcW w:w="2552" w:type="dxa"/>
          </w:tcPr>
          <w:p w14:paraId="1232E8B0" w14:textId="77777777" w:rsidR="001917C9" w:rsidRPr="00412382" w:rsidRDefault="001917C9" w:rsidP="00412382"/>
        </w:tc>
      </w:tr>
      <w:tr w:rsidR="001917C9" w:rsidRPr="00412382" w14:paraId="193A1774" w14:textId="77777777">
        <w:tc>
          <w:tcPr>
            <w:tcW w:w="1413" w:type="dxa"/>
          </w:tcPr>
          <w:p w14:paraId="3C8341A1" w14:textId="77777777" w:rsidR="001917C9" w:rsidRPr="00412382" w:rsidRDefault="001917C9" w:rsidP="00412382"/>
        </w:tc>
        <w:tc>
          <w:tcPr>
            <w:tcW w:w="3827" w:type="dxa"/>
          </w:tcPr>
          <w:p w14:paraId="12798BCB" w14:textId="77777777" w:rsidR="001917C9" w:rsidRPr="00412382" w:rsidRDefault="00000000" w:rsidP="00412382">
            <w:r w:rsidRPr="00412382">
              <w:t>– Continued system development – NLP module basic integration – Partial completion of teacher and student modules</w:t>
            </w:r>
          </w:p>
        </w:tc>
        <w:tc>
          <w:tcPr>
            <w:tcW w:w="3402" w:type="dxa"/>
          </w:tcPr>
          <w:p w14:paraId="5BF4971A" w14:textId="77777777" w:rsidR="001917C9" w:rsidRPr="00412382" w:rsidRDefault="00000000" w:rsidP="00412382">
            <w:r w:rsidRPr="00412382">
              <w:t>– Implemented simple NLP commands (open module, read lesson, next/previous) – Added content upload for teachers – Finalized half of the student interface – Improved voice feedback responsiveness</w:t>
            </w:r>
          </w:p>
        </w:tc>
        <w:tc>
          <w:tcPr>
            <w:tcW w:w="3260" w:type="dxa"/>
          </w:tcPr>
          <w:p w14:paraId="5155AEAA" w14:textId="77777777" w:rsidR="001917C9" w:rsidRPr="00412382" w:rsidRDefault="001917C9" w:rsidP="00412382"/>
        </w:tc>
        <w:tc>
          <w:tcPr>
            <w:tcW w:w="2552" w:type="dxa"/>
          </w:tcPr>
          <w:p w14:paraId="5F1A9103" w14:textId="77777777" w:rsidR="001917C9" w:rsidRPr="00412382" w:rsidRDefault="001917C9" w:rsidP="00412382"/>
        </w:tc>
      </w:tr>
      <w:tr w:rsidR="001917C9" w:rsidRPr="00412382" w14:paraId="2C238D58" w14:textId="77777777">
        <w:tc>
          <w:tcPr>
            <w:tcW w:w="1413" w:type="dxa"/>
          </w:tcPr>
          <w:p w14:paraId="64A27E2D" w14:textId="77777777" w:rsidR="001917C9" w:rsidRPr="00412382" w:rsidRDefault="001917C9" w:rsidP="00412382"/>
        </w:tc>
        <w:tc>
          <w:tcPr>
            <w:tcW w:w="3827" w:type="dxa"/>
          </w:tcPr>
          <w:p w14:paraId="48CF77A9" w14:textId="77777777" w:rsidR="001917C9" w:rsidRPr="00412382" w:rsidRDefault="001917C9" w:rsidP="00412382"/>
        </w:tc>
        <w:tc>
          <w:tcPr>
            <w:tcW w:w="3402" w:type="dxa"/>
          </w:tcPr>
          <w:p w14:paraId="5A2E7D23" w14:textId="77777777" w:rsidR="001917C9" w:rsidRPr="00412382" w:rsidRDefault="001917C9" w:rsidP="00412382"/>
        </w:tc>
        <w:tc>
          <w:tcPr>
            <w:tcW w:w="3260" w:type="dxa"/>
          </w:tcPr>
          <w:p w14:paraId="44839363" w14:textId="77777777" w:rsidR="001917C9" w:rsidRPr="00412382" w:rsidRDefault="001917C9" w:rsidP="00412382"/>
        </w:tc>
        <w:tc>
          <w:tcPr>
            <w:tcW w:w="2552" w:type="dxa"/>
          </w:tcPr>
          <w:p w14:paraId="06BA177B" w14:textId="77777777" w:rsidR="001917C9" w:rsidRPr="00412382" w:rsidRDefault="001917C9" w:rsidP="00412382"/>
        </w:tc>
      </w:tr>
      <w:tr w:rsidR="001917C9" w:rsidRPr="00412382" w14:paraId="4E5D6CB5" w14:textId="77777777">
        <w:tc>
          <w:tcPr>
            <w:tcW w:w="1413" w:type="dxa"/>
          </w:tcPr>
          <w:p w14:paraId="6AF243A1" w14:textId="77777777" w:rsidR="001917C9" w:rsidRPr="00412382" w:rsidRDefault="001917C9" w:rsidP="00412382"/>
        </w:tc>
        <w:tc>
          <w:tcPr>
            <w:tcW w:w="3827" w:type="dxa"/>
          </w:tcPr>
          <w:p w14:paraId="6B196F72" w14:textId="77777777" w:rsidR="001917C9" w:rsidRPr="00412382" w:rsidRDefault="001917C9" w:rsidP="00412382"/>
        </w:tc>
        <w:tc>
          <w:tcPr>
            <w:tcW w:w="3402" w:type="dxa"/>
          </w:tcPr>
          <w:p w14:paraId="49D56146" w14:textId="77777777" w:rsidR="001917C9" w:rsidRPr="00412382" w:rsidRDefault="001917C9" w:rsidP="00412382"/>
        </w:tc>
        <w:tc>
          <w:tcPr>
            <w:tcW w:w="3260" w:type="dxa"/>
          </w:tcPr>
          <w:p w14:paraId="1A0193D2" w14:textId="77777777" w:rsidR="001917C9" w:rsidRPr="00412382" w:rsidRDefault="001917C9" w:rsidP="00412382"/>
        </w:tc>
        <w:tc>
          <w:tcPr>
            <w:tcW w:w="2552" w:type="dxa"/>
          </w:tcPr>
          <w:p w14:paraId="4990AD84" w14:textId="77777777" w:rsidR="001917C9" w:rsidRPr="00412382" w:rsidRDefault="001917C9" w:rsidP="00412382"/>
        </w:tc>
      </w:tr>
      <w:tr w:rsidR="001917C9" w:rsidRPr="00412382" w14:paraId="64859320" w14:textId="77777777">
        <w:tc>
          <w:tcPr>
            <w:tcW w:w="1413" w:type="dxa"/>
          </w:tcPr>
          <w:p w14:paraId="712027BB" w14:textId="77777777" w:rsidR="001917C9" w:rsidRPr="00412382" w:rsidRDefault="001917C9" w:rsidP="00412382"/>
        </w:tc>
        <w:tc>
          <w:tcPr>
            <w:tcW w:w="3827" w:type="dxa"/>
          </w:tcPr>
          <w:p w14:paraId="79A111D0" w14:textId="77777777" w:rsidR="001917C9" w:rsidRPr="00412382" w:rsidRDefault="001917C9" w:rsidP="00412382"/>
        </w:tc>
        <w:tc>
          <w:tcPr>
            <w:tcW w:w="3402" w:type="dxa"/>
          </w:tcPr>
          <w:p w14:paraId="33355385" w14:textId="77777777" w:rsidR="001917C9" w:rsidRPr="00412382" w:rsidRDefault="001917C9" w:rsidP="00412382"/>
        </w:tc>
        <w:tc>
          <w:tcPr>
            <w:tcW w:w="3260" w:type="dxa"/>
          </w:tcPr>
          <w:p w14:paraId="1FD1F201" w14:textId="77777777" w:rsidR="001917C9" w:rsidRPr="00412382" w:rsidRDefault="001917C9" w:rsidP="00412382"/>
        </w:tc>
        <w:tc>
          <w:tcPr>
            <w:tcW w:w="2552" w:type="dxa"/>
          </w:tcPr>
          <w:p w14:paraId="543DDE4A" w14:textId="77777777" w:rsidR="001917C9" w:rsidRPr="00412382" w:rsidRDefault="001917C9" w:rsidP="00412382"/>
        </w:tc>
      </w:tr>
      <w:tr w:rsidR="001917C9" w:rsidRPr="00412382" w14:paraId="30DA591A" w14:textId="77777777">
        <w:tc>
          <w:tcPr>
            <w:tcW w:w="1413" w:type="dxa"/>
          </w:tcPr>
          <w:p w14:paraId="736A0F15" w14:textId="77777777" w:rsidR="001917C9" w:rsidRPr="00412382" w:rsidRDefault="001917C9" w:rsidP="00412382"/>
        </w:tc>
        <w:tc>
          <w:tcPr>
            <w:tcW w:w="3827" w:type="dxa"/>
          </w:tcPr>
          <w:p w14:paraId="46D19E60" w14:textId="77777777" w:rsidR="001917C9" w:rsidRPr="00412382" w:rsidRDefault="001917C9" w:rsidP="00412382"/>
        </w:tc>
        <w:tc>
          <w:tcPr>
            <w:tcW w:w="3402" w:type="dxa"/>
          </w:tcPr>
          <w:p w14:paraId="72B5AB8E" w14:textId="77777777" w:rsidR="001917C9" w:rsidRPr="00412382" w:rsidRDefault="001917C9" w:rsidP="00412382"/>
        </w:tc>
        <w:tc>
          <w:tcPr>
            <w:tcW w:w="3260" w:type="dxa"/>
          </w:tcPr>
          <w:p w14:paraId="3E8348E4" w14:textId="77777777" w:rsidR="001917C9" w:rsidRPr="00412382" w:rsidRDefault="001917C9" w:rsidP="00412382"/>
        </w:tc>
        <w:tc>
          <w:tcPr>
            <w:tcW w:w="2552" w:type="dxa"/>
          </w:tcPr>
          <w:p w14:paraId="4D9038A8" w14:textId="77777777" w:rsidR="001917C9" w:rsidRPr="00412382" w:rsidRDefault="001917C9" w:rsidP="00412382"/>
        </w:tc>
      </w:tr>
      <w:tr w:rsidR="001917C9" w:rsidRPr="00412382" w14:paraId="56D8B021" w14:textId="77777777">
        <w:tc>
          <w:tcPr>
            <w:tcW w:w="1413" w:type="dxa"/>
          </w:tcPr>
          <w:p w14:paraId="43990CA4" w14:textId="77777777" w:rsidR="001917C9" w:rsidRPr="00412382" w:rsidRDefault="001917C9" w:rsidP="00412382"/>
        </w:tc>
        <w:tc>
          <w:tcPr>
            <w:tcW w:w="3827" w:type="dxa"/>
          </w:tcPr>
          <w:p w14:paraId="6186D362" w14:textId="77777777" w:rsidR="001917C9" w:rsidRPr="00412382" w:rsidRDefault="001917C9" w:rsidP="00412382"/>
        </w:tc>
        <w:tc>
          <w:tcPr>
            <w:tcW w:w="3402" w:type="dxa"/>
          </w:tcPr>
          <w:p w14:paraId="0C682E59" w14:textId="77777777" w:rsidR="001917C9" w:rsidRPr="00412382" w:rsidRDefault="001917C9" w:rsidP="00412382"/>
        </w:tc>
        <w:tc>
          <w:tcPr>
            <w:tcW w:w="3260" w:type="dxa"/>
          </w:tcPr>
          <w:p w14:paraId="13C6B459" w14:textId="77777777" w:rsidR="001917C9" w:rsidRPr="00412382" w:rsidRDefault="001917C9" w:rsidP="00412382"/>
        </w:tc>
        <w:tc>
          <w:tcPr>
            <w:tcW w:w="2552" w:type="dxa"/>
          </w:tcPr>
          <w:p w14:paraId="49016DA8" w14:textId="77777777" w:rsidR="001917C9" w:rsidRPr="00412382" w:rsidRDefault="001917C9" w:rsidP="00412382"/>
        </w:tc>
      </w:tr>
      <w:tr w:rsidR="001917C9" w:rsidRPr="00412382" w14:paraId="4051B68A" w14:textId="77777777">
        <w:tc>
          <w:tcPr>
            <w:tcW w:w="1413" w:type="dxa"/>
          </w:tcPr>
          <w:p w14:paraId="51E9C39E" w14:textId="77777777" w:rsidR="001917C9" w:rsidRPr="00412382" w:rsidRDefault="001917C9" w:rsidP="00412382"/>
        </w:tc>
        <w:tc>
          <w:tcPr>
            <w:tcW w:w="3827" w:type="dxa"/>
          </w:tcPr>
          <w:p w14:paraId="1002783E" w14:textId="77777777" w:rsidR="001917C9" w:rsidRPr="00412382" w:rsidRDefault="001917C9" w:rsidP="00412382"/>
        </w:tc>
        <w:tc>
          <w:tcPr>
            <w:tcW w:w="3402" w:type="dxa"/>
          </w:tcPr>
          <w:p w14:paraId="49CB8EF5" w14:textId="77777777" w:rsidR="001917C9" w:rsidRPr="00412382" w:rsidRDefault="001917C9" w:rsidP="00412382"/>
        </w:tc>
        <w:tc>
          <w:tcPr>
            <w:tcW w:w="3260" w:type="dxa"/>
          </w:tcPr>
          <w:p w14:paraId="21381BD5" w14:textId="77777777" w:rsidR="001917C9" w:rsidRPr="00412382" w:rsidRDefault="001917C9" w:rsidP="00412382"/>
        </w:tc>
        <w:tc>
          <w:tcPr>
            <w:tcW w:w="2552" w:type="dxa"/>
          </w:tcPr>
          <w:p w14:paraId="00907128" w14:textId="77777777" w:rsidR="001917C9" w:rsidRPr="00412382" w:rsidRDefault="001917C9" w:rsidP="00412382"/>
        </w:tc>
      </w:tr>
      <w:tr w:rsidR="001917C9" w:rsidRPr="00412382" w14:paraId="55023571" w14:textId="77777777">
        <w:tc>
          <w:tcPr>
            <w:tcW w:w="1413" w:type="dxa"/>
          </w:tcPr>
          <w:p w14:paraId="19D4B004" w14:textId="77777777" w:rsidR="001917C9" w:rsidRPr="00412382" w:rsidRDefault="001917C9" w:rsidP="00412382"/>
        </w:tc>
        <w:tc>
          <w:tcPr>
            <w:tcW w:w="3827" w:type="dxa"/>
          </w:tcPr>
          <w:p w14:paraId="0F714D44" w14:textId="77777777" w:rsidR="001917C9" w:rsidRPr="00412382" w:rsidRDefault="001917C9" w:rsidP="00412382"/>
        </w:tc>
        <w:tc>
          <w:tcPr>
            <w:tcW w:w="3402" w:type="dxa"/>
          </w:tcPr>
          <w:p w14:paraId="08ADEBF2" w14:textId="77777777" w:rsidR="001917C9" w:rsidRPr="00412382" w:rsidRDefault="001917C9" w:rsidP="00412382"/>
        </w:tc>
        <w:tc>
          <w:tcPr>
            <w:tcW w:w="3260" w:type="dxa"/>
          </w:tcPr>
          <w:p w14:paraId="134145E9" w14:textId="77777777" w:rsidR="001917C9" w:rsidRPr="00412382" w:rsidRDefault="001917C9" w:rsidP="00412382"/>
        </w:tc>
        <w:tc>
          <w:tcPr>
            <w:tcW w:w="2552" w:type="dxa"/>
          </w:tcPr>
          <w:p w14:paraId="4A23A874" w14:textId="77777777" w:rsidR="001917C9" w:rsidRPr="00412382" w:rsidRDefault="001917C9" w:rsidP="00412382"/>
        </w:tc>
      </w:tr>
      <w:tr w:rsidR="001917C9" w:rsidRPr="00412382" w14:paraId="5FF4FDCA" w14:textId="77777777">
        <w:tc>
          <w:tcPr>
            <w:tcW w:w="1413" w:type="dxa"/>
          </w:tcPr>
          <w:p w14:paraId="50C91EF2" w14:textId="77777777" w:rsidR="001917C9" w:rsidRPr="00412382" w:rsidRDefault="001917C9" w:rsidP="00412382"/>
        </w:tc>
        <w:tc>
          <w:tcPr>
            <w:tcW w:w="3827" w:type="dxa"/>
          </w:tcPr>
          <w:p w14:paraId="4EB4FD29" w14:textId="77777777" w:rsidR="001917C9" w:rsidRPr="00412382" w:rsidRDefault="001917C9" w:rsidP="00412382"/>
        </w:tc>
        <w:tc>
          <w:tcPr>
            <w:tcW w:w="3402" w:type="dxa"/>
          </w:tcPr>
          <w:p w14:paraId="1060E02B" w14:textId="77777777" w:rsidR="001917C9" w:rsidRPr="00412382" w:rsidRDefault="001917C9" w:rsidP="00412382"/>
        </w:tc>
        <w:tc>
          <w:tcPr>
            <w:tcW w:w="3260" w:type="dxa"/>
          </w:tcPr>
          <w:p w14:paraId="6F849607" w14:textId="77777777" w:rsidR="001917C9" w:rsidRPr="00412382" w:rsidRDefault="001917C9" w:rsidP="00412382"/>
        </w:tc>
        <w:tc>
          <w:tcPr>
            <w:tcW w:w="2552" w:type="dxa"/>
          </w:tcPr>
          <w:p w14:paraId="4C7C8487" w14:textId="77777777" w:rsidR="001917C9" w:rsidRPr="00412382" w:rsidRDefault="001917C9" w:rsidP="00412382"/>
        </w:tc>
      </w:tr>
      <w:tr w:rsidR="001917C9" w:rsidRPr="00412382" w14:paraId="2F636F9B" w14:textId="77777777">
        <w:tc>
          <w:tcPr>
            <w:tcW w:w="1413" w:type="dxa"/>
          </w:tcPr>
          <w:p w14:paraId="54B92AEA" w14:textId="77777777" w:rsidR="001917C9" w:rsidRPr="00412382" w:rsidRDefault="001917C9" w:rsidP="00412382"/>
        </w:tc>
        <w:tc>
          <w:tcPr>
            <w:tcW w:w="3827" w:type="dxa"/>
          </w:tcPr>
          <w:p w14:paraId="5EB02880" w14:textId="77777777" w:rsidR="001917C9" w:rsidRPr="00412382" w:rsidRDefault="001917C9" w:rsidP="00412382"/>
        </w:tc>
        <w:tc>
          <w:tcPr>
            <w:tcW w:w="3402" w:type="dxa"/>
          </w:tcPr>
          <w:p w14:paraId="270E9A02" w14:textId="77777777" w:rsidR="001917C9" w:rsidRPr="00412382" w:rsidRDefault="001917C9" w:rsidP="00412382"/>
        </w:tc>
        <w:tc>
          <w:tcPr>
            <w:tcW w:w="3260" w:type="dxa"/>
          </w:tcPr>
          <w:p w14:paraId="7636FA97" w14:textId="77777777" w:rsidR="001917C9" w:rsidRPr="00412382" w:rsidRDefault="001917C9" w:rsidP="00412382"/>
        </w:tc>
        <w:tc>
          <w:tcPr>
            <w:tcW w:w="2552" w:type="dxa"/>
          </w:tcPr>
          <w:p w14:paraId="36387814" w14:textId="77777777" w:rsidR="001917C9" w:rsidRPr="00412382" w:rsidRDefault="001917C9" w:rsidP="00412382"/>
        </w:tc>
      </w:tr>
    </w:tbl>
    <w:p w14:paraId="14BD6D12" w14:textId="77777777" w:rsidR="001917C9" w:rsidRPr="00412382" w:rsidRDefault="001917C9" w:rsidP="00412382"/>
    <w:tbl>
      <w:tblPr>
        <w:tblStyle w:val="TableGrid"/>
        <w:tblW w:w="14456" w:type="dxa"/>
        <w:tblLook w:val="04A0" w:firstRow="1" w:lastRow="0" w:firstColumn="1" w:lastColumn="0" w:noHBand="0" w:noVBand="1"/>
      </w:tblPr>
      <w:tblGrid>
        <w:gridCol w:w="3007"/>
        <w:gridCol w:w="11449"/>
      </w:tblGrid>
      <w:tr w:rsidR="001917C9" w:rsidRPr="00412382" w14:paraId="0754AF5D" w14:textId="77777777">
        <w:trPr>
          <w:trHeight w:val="458"/>
        </w:trPr>
        <w:tc>
          <w:tcPr>
            <w:tcW w:w="3007" w:type="dxa"/>
            <w:shd w:val="clear" w:color="auto" w:fill="FABF8F" w:themeFill="accent6" w:themeFillTint="99"/>
            <w:vAlign w:val="center"/>
          </w:tcPr>
          <w:p w14:paraId="420E0443" w14:textId="77777777" w:rsidR="001917C9" w:rsidRPr="00412382" w:rsidRDefault="00000000" w:rsidP="00412382">
            <w:r w:rsidRPr="00412382">
              <w:t xml:space="preserve">Comments </w:t>
            </w:r>
          </w:p>
        </w:tc>
        <w:tc>
          <w:tcPr>
            <w:tcW w:w="11449" w:type="dxa"/>
            <w:vAlign w:val="center"/>
          </w:tcPr>
          <w:p w14:paraId="2EC64513" w14:textId="77777777" w:rsidR="001917C9" w:rsidRPr="00412382" w:rsidRDefault="001917C9" w:rsidP="00412382"/>
        </w:tc>
      </w:tr>
    </w:tbl>
    <w:p w14:paraId="56D844DF" w14:textId="77777777" w:rsidR="001917C9" w:rsidRPr="00412382" w:rsidRDefault="001917C9" w:rsidP="00412382"/>
    <w:p w14:paraId="41D700CB" w14:textId="77777777" w:rsidR="001917C9" w:rsidRPr="00412382" w:rsidRDefault="001917C9" w:rsidP="004123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7"/>
      </w:tblGrid>
      <w:tr w:rsidR="001917C9" w:rsidRPr="00412382" w14:paraId="097C4E83" w14:textId="77777777">
        <w:trPr>
          <w:trHeight w:val="2643"/>
        </w:trPr>
        <w:tc>
          <w:tcPr>
            <w:tcW w:w="14327" w:type="dxa"/>
            <w:shd w:val="clear" w:color="auto" w:fill="FABF8F" w:themeFill="accent6" w:themeFillTint="99"/>
          </w:tcPr>
          <w:p w14:paraId="70464728" w14:textId="77777777" w:rsidR="001917C9" w:rsidRPr="00412382" w:rsidRDefault="001917C9" w:rsidP="00412382"/>
          <w:p w14:paraId="5324BA73" w14:textId="77777777" w:rsidR="001917C9" w:rsidRPr="00412382" w:rsidRDefault="00000000" w:rsidP="00412382">
            <w:r w:rsidRPr="00412382">
              <w:t xml:space="preserve">This is to certify that (Group Member Lists) Candidates for the Degree of Bachelor of Science in Computer Science </w:t>
            </w:r>
            <w:proofErr w:type="gramStart"/>
            <w:r w:rsidRPr="00412382">
              <w:t>has</w:t>
            </w:r>
            <w:proofErr w:type="gramEnd"/>
            <w:r w:rsidRPr="00412382">
              <w:t xml:space="preserve"> met with me in the computer laboratory during my subject hour on the days specified above.</w:t>
            </w:r>
          </w:p>
          <w:p w14:paraId="43119D6D" w14:textId="77777777" w:rsidR="001917C9" w:rsidRPr="00412382" w:rsidRDefault="001917C9" w:rsidP="00412382"/>
          <w:p w14:paraId="15D13BA9" w14:textId="77777777" w:rsidR="001917C9" w:rsidRPr="00412382" w:rsidRDefault="00000000" w:rsidP="00412382">
            <w:r w:rsidRPr="00412382">
              <w:t>SAMANTHA D. SIAO, MSIT</w:t>
            </w:r>
          </w:p>
          <w:p w14:paraId="16EA8CCD" w14:textId="77777777" w:rsidR="001917C9" w:rsidRPr="00412382" w:rsidRDefault="00000000" w:rsidP="00412382">
            <w:r w:rsidRPr="00412382">
              <w:t>Subject Professor</w:t>
            </w:r>
          </w:p>
          <w:p w14:paraId="3F28561C" w14:textId="77777777" w:rsidR="001917C9" w:rsidRPr="00412382" w:rsidRDefault="00000000" w:rsidP="00412382">
            <w:r w:rsidRPr="00412382">
              <w:t>College of Computer Studies (CCS)</w:t>
            </w:r>
          </w:p>
        </w:tc>
      </w:tr>
    </w:tbl>
    <w:p w14:paraId="00DC9F02" w14:textId="77777777" w:rsidR="001917C9" w:rsidRPr="00412382" w:rsidRDefault="001917C9" w:rsidP="00412382">
      <w:pPr>
        <w:sectPr w:rsidR="001917C9" w:rsidRPr="00412382">
          <w:headerReference w:type="default" r:id="rId6"/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ACCB1AC" w14:textId="77777777" w:rsidR="001917C9" w:rsidRPr="00412382" w:rsidRDefault="001917C9" w:rsidP="00412382"/>
    <w:sectPr w:rsidR="001917C9" w:rsidRPr="00412382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47AE" w14:textId="77777777" w:rsidR="00632BDE" w:rsidRDefault="00632BDE">
      <w:r>
        <w:separator/>
      </w:r>
    </w:p>
  </w:endnote>
  <w:endnote w:type="continuationSeparator" w:id="0">
    <w:p w14:paraId="124E1BE1" w14:textId="77777777" w:rsidR="00632BDE" w:rsidRDefault="00632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9CC84" w14:textId="77777777" w:rsidR="00632BDE" w:rsidRDefault="00632BDE">
      <w:r>
        <w:separator/>
      </w:r>
    </w:p>
  </w:footnote>
  <w:footnote w:type="continuationSeparator" w:id="0">
    <w:p w14:paraId="0FB10FCE" w14:textId="77777777" w:rsidR="00632BDE" w:rsidRDefault="00632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8AE" w14:textId="77777777" w:rsidR="001917C9" w:rsidRDefault="00000000">
    <w:pPr>
      <w:pStyle w:val="Header"/>
      <w:ind w:left="0" w:firstLine="0"/>
      <w:rPr>
        <w:rFonts w:ascii="Century Gothic" w:hAnsi="Century Gothic" w:cs="Times New Roman"/>
      </w:rPr>
    </w:pPr>
    <w:r>
      <w:rPr>
        <w:rFonts w:ascii="Century Gothic" w:hAnsi="Century Gothic" w:cs="Times New Roman"/>
        <w:noProof/>
      </w:rPr>
      <w:drawing>
        <wp:anchor distT="0" distB="0" distL="114300" distR="114300" simplePos="0" relativeHeight="251659264" behindDoc="1" locked="0" layoutInCell="1" allowOverlap="1" wp14:anchorId="15AA479E" wp14:editId="408A2BE0">
          <wp:simplePos x="0" y="0"/>
          <wp:positionH relativeFrom="column">
            <wp:posOffset>1727200</wp:posOffset>
          </wp:positionH>
          <wp:positionV relativeFrom="paragraph">
            <wp:posOffset>-44450</wp:posOffset>
          </wp:positionV>
          <wp:extent cx="5577840" cy="952500"/>
          <wp:effectExtent l="0" t="0" r="3810" b="0"/>
          <wp:wrapThrough wrapText="bothSides">
            <wp:wrapPolygon edited="0">
              <wp:start x="0" y="0"/>
              <wp:lineTo x="0" y="21168"/>
              <wp:lineTo x="21541" y="21168"/>
              <wp:lineTo x="21541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784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5E58338" w14:textId="77777777" w:rsidR="001917C9" w:rsidRDefault="001917C9">
    <w:pPr>
      <w:pStyle w:val="Header"/>
      <w:ind w:left="0" w:firstLine="0"/>
      <w:rPr>
        <w:rFonts w:ascii="Century Gothic" w:hAnsi="Century Gothic" w:cs="Times New Roman"/>
      </w:rPr>
    </w:pPr>
  </w:p>
  <w:p w14:paraId="10E7C42D" w14:textId="77777777" w:rsidR="001917C9" w:rsidRDefault="001917C9">
    <w:pPr>
      <w:pStyle w:val="Header"/>
      <w:ind w:left="0" w:firstLine="0"/>
      <w:rPr>
        <w:rFonts w:ascii="Century Gothic" w:hAnsi="Century Gothic" w:cs="Times New Roman"/>
      </w:rPr>
    </w:pPr>
  </w:p>
  <w:p w14:paraId="265DBB1B" w14:textId="77777777" w:rsidR="001917C9" w:rsidRDefault="001917C9">
    <w:pPr>
      <w:pStyle w:val="Header"/>
      <w:ind w:left="0" w:firstLine="0"/>
      <w:rPr>
        <w:rFonts w:ascii="Century Gothic" w:hAnsi="Century Gothic" w:cs="Times New Roman"/>
      </w:rPr>
    </w:pPr>
  </w:p>
  <w:p w14:paraId="74DFBC98" w14:textId="77777777" w:rsidR="001917C9" w:rsidRDefault="001917C9">
    <w:pPr>
      <w:pStyle w:val="Header"/>
      <w:ind w:left="0" w:firstLine="0"/>
      <w:rPr>
        <w:rFonts w:ascii="Century Gothic" w:hAnsi="Century Gothic" w:cs="Times New Roman"/>
      </w:rPr>
    </w:pPr>
  </w:p>
  <w:p w14:paraId="4652FF7D" w14:textId="77777777" w:rsidR="001917C9" w:rsidRDefault="001917C9">
    <w:pPr>
      <w:pStyle w:val="Header"/>
      <w:ind w:left="0" w:firstLine="0"/>
      <w:rPr>
        <w:rFonts w:ascii="Century Gothic" w:hAnsi="Century Gothic" w:cs="Times New Roman"/>
      </w:rPr>
    </w:pPr>
  </w:p>
  <w:p w14:paraId="79204A61" w14:textId="77777777" w:rsidR="001917C9" w:rsidRDefault="001917C9">
    <w:pPr>
      <w:pStyle w:val="Header"/>
      <w:ind w:left="0" w:firstLine="0"/>
      <w:rPr>
        <w:rFonts w:ascii="Century Gothic" w:hAnsi="Century Gothic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10AA" w14:textId="77777777" w:rsidR="001917C9" w:rsidRDefault="001917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775"/>
    <w:rsid w:val="00002343"/>
    <w:rsid w:val="00026664"/>
    <w:rsid w:val="00030970"/>
    <w:rsid w:val="000356BC"/>
    <w:rsid w:val="0009242F"/>
    <w:rsid w:val="00095B27"/>
    <w:rsid w:val="000B0C4B"/>
    <w:rsid w:val="000B4144"/>
    <w:rsid w:val="000D64C2"/>
    <w:rsid w:val="000F616B"/>
    <w:rsid w:val="00100529"/>
    <w:rsid w:val="0010304C"/>
    <w:rsid w:val="00104B0B"/>
    <w:rsid w:val="00117EEE"/>
    <w:rsid w:val="00133A7C"/>
    <w:rsid w:val="00142545"/>
    <w:rsid w:val="00171226"/>
    <w:rsid w:val="0017547C"/>
    <w:rsid w:val="00175F01"/>
    <w:rsid w:val="001872D8"/>
    <w:rsid w:val="001917C9"/>
    <w:rsid w:val="00192CD6"/>
    <w:rsid w:val="001A3495"/>
    <w:rsid w:val="001B5D0C"/>
    <w:rsid w:val="001C5654"/>
    <w:rsid w:val="001C6219"/>
    <w:rsid w:val="001C766A"/>
    <w:rsid w:val="001D16CE"/>
    <w:rsid w:val="001E2C4F"/>
    <w:rsid w:val="00226D2F"/>
    <w:rsid w:val="002431BC"/>
    <w:rsid w:val="002626F6"/>
    <w:rsid w:val="00263234"/>
    <w:rsid w:val="00266B9C"/>
    <w:rsid w:val="00285045"/>
    <w:rsid w:val="00295E02"/>
    <w:rsid w:val="002B0CB3"/>
    <w:rsid w:val="002C0E5F"/>
    <w:rsid w:val="003120FA"/>
    <w:rsid w:val="0032625B"/>
    <w:rsid w:val="003310B5"/>
    <w:rsid w:val="0035256A"/>
    <w:rsid w:val="0035543B"/>
    <w:rsid w:val="003A0D78"/>
    <w:rsid w:val="003A3775"/>
    <w:rsid w:val="00412382"/>
    <w:rsid w:val="004126E5"/>
    <w:rsid w:val="00437058"/>
    <w:rsid w:val="0045015C"/>
    <w:rsid w:val="004A13D4"/>
    <w:rsid w:val="004C6085"/>
    <w:rsid w:val="004D5E68"/>
    <w:rsid w:val="005301D0"/>
    <w:rsid w:val="00543992"/>
    <w:rsid w:val="005455D7"/>
    <w:rsid w:val="00557A17"/>
    <w:rsid w:val="00561AFF"/>
    <w:rsid w:val="005656EB"/>
    <w:rsid w:val="00585AD4"/>
    <w:rsid w:val="005B0318"/>
    <w:rsid w:val="005C263D"/>
    <w:rsid w:val="00602C1B"/>
    <w:rsid w:val="006107C7"/>
    <w:rsid w:val="0061329D"/>
    <w:rsid w:val="006158CE"/>
    <w:rsid w:val="006231D0"/>
    <w:rsid w:val="00624B24"/>
    <w:rsid w:val="00625743"/>
    <w:rsid w:val="00632BDE"/>
    <w:rsid w:val="00673459"/>
    <w:rsid w:val="0069280B"/>
    <w:rsid w:val="006A137B"/>
    <w:rsid w:val="006C22A1"/>
    <w:rsid w:val="006C75D0"/>
    <w:rsid w:val="006C7FF3"/>
    <w:rsid w:val="006D2A10"/>
    <w:rsid w:val="006E3C82"/>
    <w:rsid w:val="007003DF"/>
    <w:rsid w:val="00712589"/>
    <w:rsid w:val="00741E76"/>
    <w:rsid w:val="007454D1"/>
    <w:rsid w:val="007564FC"/>
    <w:rsid w:val="007606B7"/>
    <w:rsid w:val="007801AE"/>
    <w:rsid w:val="0079220F"/>
    <w:rsid w:val="007A383A"/>
    <w:rsid w:val="008040E2"/>
    <w:rsid w:val="00813255"/>
    <w:rsid w:val="008337A9"/>
    <w:rsid w:val="008528B7"/>
    <w:rsid w:val="008542EB"/>
    <w:rsid w:val="00871C21"/>
    <w:rsid w:val="008A0654"/>
    <w:rsid w:val="008A6E61"/>
    <w:rsid w:val="008C3D33"/>
    <w:rsid w:val="008C3DFD"/>
    <w:rsid w:val="008D17FD"/>
    <w:rsid w:val="008E437F"/>
    <w:rsid w:val="008F2394"/>
    <w:rsid w:val="00917C8D"/>
    <w:rsid w:val="0092795E"/>
    <w:rsid w:val="00931E9B"/>
    <w:rsid w:val="00952D95"/>
    <w:rsid w:val="0098106D"/>
    <w:rsid w:val="009B5496"/>
    <w:rsid w:val="009D0C23"/>
    <w:rsid w:val="00A02668"/>
    <w:rsid w:val="00A22EBE"/>
    <w:rsid w:val="00A565EC"/>
    <w:rsid w:val="00A63388"/>
    <w:rsid w:val="00A64416"/>
    <w:rsid w:val="00A70083"/>
    <w:rsid w:val="00A72455"/>
    <w:rsid w:val="00A8446C"/>
    <w:rsid w:val="00A86F17"/>
    <w:rsid w:val="00AA0F48"/>
    <w:rsid w:val="00AA4455"/>
    <w:rsid w:val="00AE0F8D"/>
    <w:rsid w:val="00AF2954"/>
    <w:rsid w:val="00B07DCC"/>
    <w:rsid w:val="00B144E5"/>
    <w:rsid w:val="00B21736"/>
    <w:rsid w:val="00B57BFA"/>
    <w:rsid w:val="00B607B8"/>
    <w:rsid w:val="00B91F5F"/>
    <w:rsid w:val="00BA1A0E"/>
    <w:rsid w:val="00BA4DB5"/>
    <w:rsid w:val="00BC1345"/>
    <w:rsid w:val="00C12FE7"/>
    <w:rsid w:val="00C768A8"/>
    <w:rsid w:val="00CB307E"/>
    <w:rsid w:val="00D00A97"/>
    <w:rsid w:val="00D14562"/>
    <w:rsid w:val="00D21606"/>
    <w:rsid w:val="00D43589"/>
    <w:rsid w:val="00D60C0F"/>
    <w:rsid w:val="00D63F14"/>
    <w:rsid w:val="00D96321"/>
    <w:rsid w:val="00DA5649"/>
    <w:rsid w:val="00DB36D9"/>
    <w:rsid w:val="00DE54BD"/>
    <w:rsid w:val="00DF63FE"/>
    <w:rsid w:val="00E152D1"/>
    <w:rsid w:val="00E244B5"/>
    <w:rsid w:val="00E53FFF"/>
    <w:rsid w:val="00E664D3"/>
    <w:rsid w:val="00E85C9B"/>
    <w:rsid w:val="00ED26E4"/>
    <w:rsid w:val="00ED7C14"/>
    <w:rsid w:val="00F016BF"/>
    <w:rsid w:val="00F058DE"/>
    <w:rsid w:val="00F531F7"/>
    <w:rsid w:val="00F658A7"/>
    <w:rsid w:val="00F9147A"/>
    <w:rsid w:val="00F91C87"/>
    <w:rsid w:val="00FA7945"/>
    <w:rsid w:val="00FD0D11"/>
    <w:rsid w:val="00FD337B"/>
    <w:rsid w:val="00FF326E"/>
    <w:rsid w:val="00FF3CE6"/>
    <w:rsid w:val="5E5828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5FC0"/>
  <w15:docId w15:val="{EBE5D1E5-51D8-4C2C-989D-C8DBCC1F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720" w:hanging="36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ONA\Desktop\QA%202011\AMAIUB%20QRs\QR%20Form%20Portra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QR Form Portrait</Template>
  <TotalTime>8</TotalTime>
  <Pages>4</Pages>
  <Words>281</Words>
  <Characters>1608</Characters>
  <Application>Microsoft Office Word</Application>
  <DocSecurity>0</DocSecurity>
  <Lines>13</Lines>
  <Paragraphs>3</Paragraphs>
  <ScaleCrop>false</ScaleCrop>
  <Company>lite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Angelica Bayot</cp:lastModifiedBy>
  <cp:revision>3</cp:revision>
  <cp:lastPrinted>2020-02-29T17:49:00Z</cp:lastPrinted>
  <dcterms:created xsi:type="dcterms:W3CDTF">2025-09-13T00:03:00Z</dcterms:created>
  <dcterms:modified xsi:type="dcterms:W3CDTF">2025-11-15T10:24:00Z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F54FDA96C58D458E9321580D2E521AEF_13</vt:lpwstr>
  </property>
</Properties>
</file>